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3B559EB6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371DCA">
        <w:t>Responsive Recipes</w:t>
      </w:r>
      <w:r w:rsidR="005C16BD"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1108E258" w:rsidR="0087687E" w:rsidRDefault="0087687E" w:rsidP="0087687E">
      <w:r>
        <w:t xml:space="preserve">Your Name: </w:t>
      </w:r>
      <w:r w:rsidR="00902EAA">
        <w:t>Jessica Hussain</w:t>
      </w:r>
    </w:p>
    <w:p w14:paraId="14370E21" w14:textId="780A0132" w:rsidR="0087687E" w:rsidRDefault="0087687E" w:rsidP="0087687E">
      <w:r>
        <w:t xml:space="preserve">Assignment Title: </w:t>
      </w:r>
      <w:r w:rsidR="00902EAA">
        <w:t>Responsive Recipes</w:t>
      </w:r>
    </w:p>
    <w:p w14:paraId="408A9F0E" w14:textId="1CEF4666" w:rsidR="6E79DC38" w:rsidRDefault="6E79DC38">
      <w:r>
        <w:t>GitHub Repository:</w:t>
      </w:r>
      <w:r w:rsidR="00054D8E">
        <w:t xml:space="preserve"> </w:t>
      </w:r>
      <w:r w:rsidR="00054D8E" w:rsidRPr="00054D8E">
        <w:t>https://github.com/influx-glitch/SDC260-Web-Interface-Design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64C7EB33" w14:textId="18574363" w:rsidR="49FCD4A3" w:rsidRDefault="003C7214" w:rsidP="49FCD4A3">
      <w:r>
        <w:t xml:space="preserve">The three new potion recipes I added to the </w:t>
      </w:r>
      <w:r w:rsidR="00F77E9D">
        <w:t xml:space="preserve">page are: </w:t>
      </w:r>
      <w:r w:rsidR="00D307AC">
        <w:t>Giant Strength Potion, Water Breathing Potion, and Mind Reading Potion.</w:t>
      </w:r>
      <w:r w:rsidR="00A7670B">
        <w:t xml:space="preserve"> I linked the external CSS file using </w:t>
      </w:r>
      <w:r w:rsidR="00A7670B" w:rsidRPr="00A7670B">
        <w:t> &lt;link rel="stylesheet" href="PA_Responsive-Recipes_StarterFile.css"&gt;</w:t>
      </w:r>
      <w:r w:rsidR="009857CA">
        <w:t xml:space="preserve">, and I used CSS grid to arrange the potion recipes into </w:t>
      </w:r>
      <w:r w:rsidR="002930E1">
        <w:t>1</w:t>
      </w:r>
      <w:r w:rsidR="00FA5DC2">
        <w:t xml:space="preserve"> column</w:t>
      </w:r>
      <w:r w:rsidR="002930E1">
        <w:t>, as I made mobile the default</w:t>
      </w:r>
      <w:r w:rsidR="00FA5DC2">
        <w:t>. The media queries cha</w:t>
      </w:r>
      <w:r w:rsidR="002930E1">
        <w:t xml:space="preserve">nges the layout to </w:t>
      </w:r>
      <w:r w:rsidR="00F732B2">
        <w:t xml:space="preserve">2 columns when the screen reaches </w:t>
      </w:r>
      <w:r w:rsidR="00BF2ECB">
        <w:t>768px-1023px, and 3 columns when 1024px or greater.</w:t>
      </w:r>
      <w:r w:rsidR="00A4021D">
        <w:t xml:space="preserve"> These queries make it easier to view on tablets and desktops.</w:t>
      </w:r>
    </w:p>
    <w:p w14:paraId="1F25CFB2" w14:textId="6C74D783" w:rsidR="0087687E" w:rsidRDefault="00755277" w:rsidP="0087687E">
      <w:pPr>
        <w:pStyle w:val="Heading1"/>
      </w:pPr>
      <w:r>
        <w:t xml:space="preserve">Potion Recipe </w:t>
      </w:r>
      <w:r w:rsidR="00123F0E">
        <w:t>Evidence</w:t>
      </w:r>
    </w:p>
    <w:p w14:paraId="33CF4B69" w14:textId="77777777" w:rsidR="000B5EB8" w:rsidRPr="000B5EB8" w:rsidRDefault="000B5EB8" w:rsidP="000B5EB8">
      <w:pPr>
        <w:rPr>
          <w:i/>
        </w:rPr>
      </w:pPr>
      <w:r w:rsidRPr="000B5EB8">
        <w:rPr>
          <w:i/>
        </w:rPr>
        <w:t>List the three additional potion recipes you added to the webpage. Each recipe should include a unique name, a brief effect description, and an ingredient table with quantities.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416"/>
        <w:gridCol w:w="2347"/>
        <w:gridCol w:w="2093"/>
      </w:tblGrid>
      <w:tr w:rsidR="00DE6213" w14:paraId="2321E0EE" w14:textId="7E951728" w:rsidTr="000B5EB8">
        <w:tc>
          <w:tcPr>
            <w:tcW w:w="2350" w:type="dxa"/>
          </w:tcPr>
          <w:p w14:paraId="232A0FD8" w14:textId="1959EA0F" w:rsidR="00DE6213" w:rsidRDefault="00DE6213" w:rsidP="00DE6213">
            <w:pPr>
              <w:rPr>
                <w:i/>
              </w:rPr>
            </w:pPr>
            <w:r>
              <w:rPr>
                <w:b/>
              </w:rPr>
              <w:t>Potion Name</w:t>
            </w:r>
          </w:p>
        </w:tc>
        <w:tc>
          <w:tcPr>
            <w:tcW w:w="2416" w:type="dxa"/>
          </w:tcPr>
          <w:p w14:paraId="1FAEA311" w14:textId="0721570F" w:rsidR="00DE6213" w:rsidRDefault="00DE6213" w:rsidP="00DE6213">
            <w:pPr>
              <w:rPr>
                <w:i/>
              </w:rPr>
            </w:pPr>
            <w:r>
              <w:rPr>
                <w:b/>
              </w:rPr>
              <w:t>Effect Description Summary</w:t>
            </w:r>
          </w:p>
        </w:tc>
        <w:tc>
          <w:tcPr>
            <w:tcW w:w="2347" w:type="dxa"/>
          </w:tcPr>
          <w:p w14:paraId="09B2959A" w14:textId="4568C07D" w:rsidR="00DE6213" w:rsidRDefault="00DE6213" w:rsidP="00DE6213">
            <w:pPr>
              <w:rPr>
                <w:i/>
              </w:rPr>
            </w:pPr>
            <w:r>
              <w:rPr>
                <w:b/>
              </w:rPr>
              <w:t>Ingredients Included</w:t>
            </w:r>
          </w:p>
        </w:tc>
        <w:tc>
          <w:tcPr>
            <w:tcW w:w="2093" w:type="dxa"/>
          </w:tcPr>
          <w:p w14:paraId="38A65803" w14:textId="5EAD49EF" w:rsidR="00DE6213" w:rsidRDefault="00DE6213" w:rsidP="00DE6213">
            <w:pPr>
              <w:rPr>
                <w:b/>
              </w:rPr>
            </w:pPr>
            <w:r>
              <w:rPr>
                <w:b/>
              </w:rPr>
              <w:t>Quantity Details Included?</w:t>
            </w:r>
          </w:p>
        </w:tc>
      </w:tr>
      <w:tr w:rsidR="000B5EB8" w14:paraId="403261F8" w14:textId="61A0A79B" w:rsidTr="000B5EB8">
        <w:tc>
          <w:tcPr>
            <w:tcW w:w="2350" w:type="dxa"/>
          </w:tcPr>
          <w:p w14:paraId="65BED5D6" w14:textId="593DF796" w:rsidR="000B5EB8" w:rsidRDefault="00F77E9D" w:rsidP="00610299">
            <w:pPr>
              <w:rPr>
                <w:i/>
              </w:rPr>
            </w:pPr>
            <w:r>
              <w:rPr>
                <w:i/>
              </w:rPr>
              <w:t>Giant Strength Potion</w:t>
            </w:r>
          </w:p>
        </w:tc>
        <w:tc>
          <w:tcPr>
            <w:tcW w:w="2416" w:type="dxa"/>
          </w:tcPr>
          <w:p w14:paraId="651E689A" w14:textId="51FBDA67" w:rsidR="000B5EB8" w:rsidRPr="003204E6" w:rsidRDefault="003204E6" w:rsidP="00610299">
            <w:pPr>
              <w:rPr>
                <w:i/>
              </w:rPr>
            </w:pPr>
            <w:r>
              <w:rPr>
                <w:i/>
              </w:rPr>
              <w:t>Temporarily grants an increase in physical strength</w:t>
            </w:r>
          </w:p>
        </w:tc>
        <w:tc>
          <w:tcPr>
            <w:tcW w:w="2347" w:type="dxa"/>
          </w:tcPr>
          <w:p w14:paraId="1D4ED095" w14:textId="77777777" w:rsidR="000B5EB8" w:rsidRDefault="00EB1708" w:rsidP="00610299">
            <w:pPr>
              <w:rPr>
                <w:i/>
              </w:rPr>
            </w:pPr>
            <w:r>
              <w:rPr>
                <w:i/>
              </w:rPr>
              <w:t>Hill Giant Toenail</w:t>
            </w:r>
          </w:p>
          <w:p w14:paraId="31B4471E" w14:textId="77777777" w:rsidR="00EB1708" w:rsidRDefault="00EB1708" w:rsidP="00610299">
            <w:pPr>
              <w:rPr>
                <w:i/>
              </w:rPr>
            </w:pPr>
            <w:r>
              <w:rPr>
                <w:i/>
              </w:rPr>
              <w:t>Ogre Root</w:t>
            </w:r>
          </w:p>
          <w:p w14:paraId="5A9FD16E" w14:textId="4857A111" w:rsidR="00EB1708" w:rsidRDefault="00EB1708" w:rsidP="00610299">
            <w:pPr>
              <w:rPr>
                <w:i/>
              </w:rPr>
            </w:pPr>
            <w:r>
              <w:rPr>
                <w:i/>
              </w:rPr>
              <w:t>Mountain Spring Water</w:t>
            </w:r>
          </w:p>
        </w:tc>
        <w:tc>
          <w:tcPr>
            <w:tcW w:w="2093" w:type="dxa"/>
          </w:tcPr>
          <w:p w14:paraId="0492B7F1" w14:textId="77777777" w:rsidR="000B5EB8" w:rsidRDefault="0026485F" w:rsidP="00610299">
            <w:pPr>
              <w:rPr>
                <w:i/>
              </w:rPr>
            </w:pPr>
            <w:r>
              <w:rPr>
                <w:i/>
              </w:rPr>
              <w:t>1 crushed clipping</w:t>
            </w:r>
          </w:p>
          <w:p w14:paraId="3145C822" w14:textId="77777777" w:rsidR="0026485F" w:rsidRDefault="0026485F" w:rsidP="00610299">
            <w:pPr>
              <w:rPr>
                <w:i/>
              </w:rPr>
            </w:pPr>
            <w:r>
              <w:rPr>
                <w:i/>
              </w:rPr>
              <w:t>3 thick slices</w:t>
            </w:r>
          </w:p>
          <w:p w14:paraId="6B4ADBB1" w14:textId="4D019DF3" w:rsidR="0026485F" w:rsidRDefault="0026485F" w:rsidP="00610299">
            <w:pPr>
              <w:rPr>
                <w:i/>
              </w:rPr>
            </w:pPr>
            <w:r>
              <w:rPr>
                <w:i/>
              </w:rPr>
              <w:t>1 flask</w:t>
            </w:r>
          </w:p>
        </w:tc>
      </w:tr>
      <w:tr w:rsidR="000B5EB8" w14:paraId="7FBB4C8F" w14:textId="10E0E478" w:rsidTr="000B5EB8">
        <w:tc>
          <w:tcPr>
            <w:tcW w:w="2350" w:type="dxa"/>
          </w:tcPr>
          <w:p w14:paraId="67E54E58" w14:textId="33D7B2BD" w:rsidR="000B5EB8" w:rsidRDefault="00922ACC" w:rsidP="00610299">
            <w:pPr>
              <w:rPr>
                <w:i/>
              </w:rPr>
            </w:pPr>
            <w:r>
              <w:rPr>
                <w:i/>
              </w:rPr>
              <w:t>Water Breathing Potion</w:t>
            </w:r>
          </w:p>
        </w:tc>
        <w:tc>
          <w:tcPr>
            <w:tcW w:w="2416" w:type="dxa"/>
          </w:tcPr>
          <w:p w14:paraId="62FB6B58" w14:textId="7F218732" w:rsidR="000B5EB8" w:rsidRDefault="007A7165" w:rsidP="00610299">
            <w:pPr>
              <w:rPr>
                <w:i/>
              </w:rPr>
            </w:pPr>
            <w:r>
              <w:rPr>
                <w:i/>
              </w:rPr>
              <w:t>Temporarily grants the ability to breathe under water</w:t>
            </w:r>
          </w:p>
        </w:tc>
        <w:tc>
          <w:tcPr>
            <w:tcW w:w="2347" w:type="dxa"/>
          </w:tcPr>
          <w:p w14:paraId="75D78E34" w14:textId="77777777" w:rsidR="000B5EB8" w:rsidRDefault="00CD3C87" w:rsidP="00610299">
            <w:pPr>
              <w:rPr>
                <w:i/>
              </w:rPr>
            </w:pPr>
            <w:r>
              <w:rPr>
                <w:i/>
              </w:rPr>
              <w:t>Merfolk Kelp</w:t>
            </w:r>
          </w:p>
          <w:p w14:paraId="4EC8EBDC" w14:textId="77777777" w:rsidR="00CD3C87" w:rsidRDefault="00CD3C87" w:rsidP="00610299">
            <w:pPr>
              <w:rPr>
                <w:i/>
              </w:rPr>
            </w:pPr>
            <w:r>
              <w:rPr>
                <w:i/>
              </w:rPr>
              <w:t>Crushed Pear</w:t>
            </w:r>
          </w:p>
          <w:p w14:paraId="625205F4" w14:textId="6563761D" w:rsidR="00CD3C87" w:rsidRDefault="00CD3C87" w:rsidP="00610299">
            <w:pPr>
              <w:rPr>
                <w:i/>
              </w:rPr>
            </w:pPr>
            <w:r>
              <w:rPr>
                <w:i/>
              </w:rPr>
              <w:t>Enchanted Seawater</w:t>
            </w:r>
          </w:p>
        </w:tc>
        <w:tc>
          <w:tcPr>
            <w:tcW w:w="2093" w:type="dxa"/>
          </w:tcPr>
          <w:p w14:paraId="16AF4269" w14:textId="77777777" w:rsidR="000B5EB8" w:rsidRDefault="00CD3C87" w:rsidP="00610299">
            <w:pPr>
              <w:rPr>
                <w:i/>
              </w:rPr>
            </w:pPr>
            <w:r>
              <w:rPr>
                <w:i/>
              </w:rPr>
              <w:t>2 strands</w:t>
            </w:r>
          </w:p>
          <w:p w14:paraId="30701823" w14:textId="77777777" w:rsidR="00CD3C87" w:rsidRDefault="00CD3C87" w:rsidP="00610299">
            <w:pPr>
              <w:rPr>
                <w:i/>
              </w:rPr>
            </w:pPr>
            <w:r>
              <w:rPr>
                <w:i/>
              </w:rPr>
              <w:t>1 teaspoon</w:t>
            </w:r>
          </w:p>
          <w:p w14:paraId="1EA99834" w14:textId="6678904A" w:rsidR="00CD3C87" w:rsidRDefault="00CD3C87" w:rsidP="00610299">
            <w:pPr>
              <w:rPr>
                <w:i/>
              </w:rPr>
            </w:pPr>
            <w:r>
              <w:rPr>
                <w:i/>
              </w:rPr>
              <w:t>1 vial</w:t>
            </w:r>
          </w:p>
        </w:tc>
      </w:tr>
      <w:tr w:rsidR="000B5EB8" w14:paraId="5F8E8334" w14:textId="5FC93435" w:rsidTr="000B5EB8">
        <w:trPr>
          <w:trHeight w:val="300"/>
        </w:trPr>
        <w:tc>
          <w:tcPr>
            <w:tcW w:w="2350" w:type="dxa"/>
          </w:tcPr>
          <w:p w14:paraId="21B9A425" w14:textId="6F6EEA59" w:rsidR="000B5EB8" w:rsidRDefault="00922ACC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Mind Reading Potion</w:t>
            </w:r>
          </w:p>
        </w:tc>
        <w:tc>
          <w:tcPr>
            <w:tcW w:w="2416" w:type="dxa"/>
          </w:tcPr>
          <w:p w14:paraId="77206585" w14:textId="4D577FB7" w:rsidR="000B5EB8" w:rsidRDefault="008C2408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Temporarily grants the ability to read minds</w:t>
            </w:r>
          </w:p>
        </w:tc>
        <w:tc>
          <w:tcPr>
            <w:tcW w:w="2347" w:type="dxa"/>
          </w:tcPr>
          <w:p w14:paraId="4947C51E" w14:textId="77777777" w:rsidR="000B5EB8" w:rsidRDefault="008C2408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Mind Flayer Mucus</w:t>
            </w:r>
          </w:p>
          <w:p w14:paraId="454D3947" w14:textId="77777777" w:rsidR="008C2408" w:rsidRDefault="008C2408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Silver Lotus Petals</w:t>
            </w:r>
          </w:p>
          <w:p w14:paraId="1F6FEECB" w14:textId="613F9880" w:rsidR="008C2408" w:rsidRDefault="008C2408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Dream Crystal Dust</w:t>
            </w:r>
          </w:p>
        </w:tc>
        <w:tc>
          <w:tcPr>
            <w:tcW w:w="2093" w:type="dxa"/>
          </w:tcPr>
          <w:p w14:paraId="3AC8EB38" w14:textId="77777777" w:rsidR="000B5EB8" w:rsidRDefault="004E6167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3 drops</w:t>
            </w:r>
          </w:p>
          <w:p w14:paraId="1E60C4A5" w14:textId="77777777" w:rsidR="004E6167" w:rsidRDefault="004E6167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4 petals</w:t>
            </w:r>
          </w:p>
          <w:p w14:paraId="44E4AC52" w14:textId="46E99055" w:rsidR="004E6167" w:rsidRDefault="004E6167" w:rsidP="49FCD4A3">
            <w:pPr>
              <w:rPr>
                <w:i/>
                <w:iCs/>
              </w:rPr>
            </w:pPr>
            <w:r>
              <w:rPr>
                <w:i/>
                <w:iCs/>
              </w:rPr>
              <w:t>1 pinch</w:t>
            </w:r>
          </w:p>
        </w:tc>
      </w:tr>
    </w:tbl>
    <w:p w14:paraId="5F0B01A0" w14:textId="77777777" w:rsidR="00045BCE" w:rsidRPr="00610299" w:rsidRDefault="00045BCE" w:rsidP="00610299">
      <w:pPr>
        <w:rPr>
          <w:i/>
        </w:rPr>
      </w:pPr>
    </w:p>
    <w:p w14:paraId="39D14AA1" w14:textId="6AC1102B" w:rsidR="00123F0E" w:rsidRDefault="00123F0E" w:rsidP="00123F0E">
      <w:pPr>
        <w:pStyle w:val="Heading1"/>
      </w:pPr>
      <w:r>
        <w:t>Layout and Responsiveness Evidence</w:t>
      </w:r>
    </w:p>
    <w:p w14:paraId="23D365D6" w14:textId="65BB6354" w:rsidR="00C158BC" w:rsidRDefault="00C158BC" w:rsidP="00F507C5">
      <w:pPr>
        <w:pStyle w:val="ListParagraph"/>
        <w:numPr>
          <w:ilvl w:val="0"/>
          <w:numId w:val="31"/>
        </w:numPr>
      </w:pPr>
      <w:r w:rsidRPr="00C158BC">
        <w:t>Did you use Flexbox or CSS Grid for the main layout? Explain why that layout method was appropriate for this recipe page.</w:t>
      </w:r>
    </w:p>
    <w:p w14:paraId="65C23014" w14:textId="097C9939" w:rsidR="00C158BC" w:rsidRDefault="00C33E56" w:rsidP="00C33E56">
      <w:pPr>
        <w:pStyle w:val="ListParagraph"/>
        <w:numPr>
          <w:ilvl w:val="0"/>
          <w:numId w:val="32"/>
        </w:numPr>
      </w:pPr>
      <w:r>
        <w:t>I chose CSS Grid</w:t>
      </w:r>
      <w:r w:rsidR="00E35CFB">
        <w:t xml:space="preserve"> because it gives </w:t>
      </w:r>
      <w:r w:rsidR="009C4483">
        <w:t>you control over rows and columns simultaneously</w:t>
      </w:r>
      <w:r w:rsidR="00652789">
        <w:t xml:space="preserve">, and items will always </w:t>
      </w:r>
      <w:r w:rsidR="00490289">
        <w:t>be aligned</w:t>
      </w:r>
      <w:r w:rsidR="00D16ED1">
        <w:t xml:space="preserve"> with the one above or below it when the screen size changes.</w:t>
      </w:r>
    </w:p>
    <w:p w14:paraId="2B771437" w14:textId="77777777" w:rsidR="00490289" w:rsidRDefault="00490289" w:rsidP="00490289">
      <w:pPr>
        <w:pStyle w:val="ListParagraph"/>
      </w:pPr>
    </w:p>
    <w:p w14:paraId="4D4534DA" w14:textId="2226D86A" w:rsidR="00B332C1" w:rsidRDefault="00B332C1" w:rsidP="00F507C5">
      <w:pPr>
        <w:pStyle w:val="ListParagraph"/>
        <w:numPr>
          <w:ilvl w:val="0"/>
          <w:numId w:val="31"/>
        </w:numPr>
      </w:pPr>
      <w:r w:rsidRPr="00B332C1">
        <w:t>What layout or spacing changes occur at the 768px breakpoint?</w:t>
      </w:r>
    </w:p>
    <w:p w14:paraId="3949D14A" w14:textId="3788F7DF" w:rsidR="00C158BC" w:rsidRDefault="008B1576" w:rsidP="00C158BC">
      <w:pPr>
        <w:pStyle w:val="ListParagraph"/>
        <w:numPr>
          <w:ilvl w:val="0"/>
          <w:numId w:val="32"/>
        </w:numPr>
      </w:pPr>
      <w:r>
        <w:t xml:space="preserve">At this breakpoint, </w:t>
      </w:r>
      <w:r w:rsidR="009F25C2">
        <w:t xml:space="preserve">the </w:t>
      </w:r>
      <w:r w:rsidR="00E74AFB">
        <w:t>layout</w:t>
      </w:r>
      <w:r w:rsidR="009F25C2">
        <w:t xml:space="preserve"> increases to 2 columns up until </w:t>
      </w:r>
      <w:r w:rsidR="00E74AFB">
        <w:t>1023px or</w:t>
      </w:r>
      <w:r w:rsidR="009F25C2">
        <w:t xml:space="preserve"> decreases to 1</w:t>
      </w:r>
      <w:r w:rsidR="004128F9">
        <w:t xml:space="preserve"> if it falls below 768px.</w:t>
      </w:r>
    </w:p>
    <w:p w14:paraId="7A26EE79" w14:textId="77777777" w:rsidR="004128F9" w:rsidRDefault="004128F9" w:rsidP="004128F9">
      <w:pPr>
        <w:pStyle w:val="ListParagraph"/>
      </w:pPr>
    </w:p>
    <w:p w14:paraId="766E3697" w14:textId="7DAAED8D" w:rsidR="00730EA3" w:rsidRPr="00730EA3" w:rsidRDefault="00730EA3" w:rsidP="00F507C5">
      <w:pPr>
        <w:pStyle w:val="ListParagraph"/>
        <w:numPr>
          <w:ilvl w:val="0"/>
          <w:numId w:val="31"/>
        </w:numPr>
      </w:pPr>
      <w:r w:rsidRPr="00730EA3">
        <w:t>What layout or spacing changes occur at the 1024px breakpoint?</w:t>
      </w:r>
    </w:p>
    <w:p w14:paraId="3AA4B988" w14:textId="1038D0A5" w:rsidR="00B332C1" w:rsidRDefault="00AC679D" w:rsidP="004128F9">
      <w:pPr>
        <w:pStyle w:val="ListParagraph"/>
        <w:numPr>
          <w:ilvl w:val="0"/>
          <w:numId w:val="32"/>
        </w:numPr>
      </w:pPr>
      <w:r>
        <w:t>At this breakpoint</w:t>
      </w:r>
      <w:r w:rsidR="00E74AFB">
        <w:t xml:space="preserve"> and beyond</w:t>
      </w:r>
      <w:r>
        <w:t>, the layout increases to 3 columns</w:t>
      </w:r>
      <w:r w:rsidR="00E74AFB">
        <w:t xml:space="preserve"> or decreases to 2 columns it it falls below 1024px.</w:t>
      </w:r>
    </w:p>
    <w:p w14:paraId="5C8B8DC3" w14:textId="77777777" w:rsidR="00E74AFB" w:rsidRDefault="00E74AFB" w:rsidP="00E74AFB">
      <w:pPr>
        <w:pStyle w:val="ListParagraph"/>
      </w:pPr>
    </w:p>
    <w:p w14:paraId="0B6893FB" w14:textId="50D0239E" w:rsidR="00F507C5" w:rsidRDefault="00F507C5" w:rsidP="00F507C5">
      <w:pPr>
        <w:pStyle w:val="ListParagraph"/>
        <w:numPr>
          <w:ilvl w:val="0"/>
          <w:numId w:val="31"/>
        </w:numPr>
      </w:pPr>
      <w:r w:rsidRPr="00F507C5">
        <w:t>How did you confirm that the page remained readable across mobile, tablet, and desktop screen sizes?</w:t>
      </w:r>
    </w:p>
    <w:p w14:paraId="1B7B673F" w14:textId="4F771A35" w:rsidR="00E74AFB" w:rsidRPr="00F507C5" w:rsidRDefault="00327E3F" w:rsidP="00E74AFB">
      <w:pPr>
        <w:pStyle w:val="ListParagraph"/>
        <w:numPr>
          <w:ilvl w:val="0"/>
          <w:numId w:val="32"/>
        </w:numPr>
      </w:pPr>
      <w:r>
        <w:t>I made sure the page remained readable by testing the window size</w:t>
      </w:r>
      <w:r w:rsidR="003E5A64">
        <w:t xml:space="preserve"> after each change made in the CSS file. </w:t>
      </w:r>
    </w:p>
    <w:p w14:paraId="78D0E6D1" w14:textId="77777777" w:rsidR="00730EA3" w:rsidRPr="00C158BC" w:rsidRDefault="00730EA3" w:rsidP="00C158BC"/>
    <w:p w14:paraId="3D206762" w14:textId="4493D142" w:rsidR="00F507C5" w:rsidRDefault="00F507C5" w:rsidP="00F507C5">
      <w:pPr>
        <w:pStyle w:val="Heading1"/>
      </w:pPr>
      <w:r>
        <w:t>Code Evidence</w:t>
      </w:r>
    </w:p>
    <w:p w14:paraId="06643B4C" w14:textId="2EE1373D" w:rsidR="004A6BFD" w:rsidRPr="004A6BFD" w:rsidRDefault="004A6BFD" w:rsidP="004A6BFD">
      <w:r w:rsidRPr="004A6BFD">
        <w:t>Insert screenshots that show the completed code for this assignment. Make sure your screenshots are readable and show the relevant HTML and CSS requirements.</w:t>
      </w:r>
    </w:p>
    <w:p w14:paraId="50014CED" w14:textId="77777777" w:rsidR="00F507C5" w:rsidRPr="00730160" w:rsidRDefault="00F507C5" w:rsidP="00F507C5"/>
    <w:p w14:paraId="5CF1027A" w14:textId="77777777" w:rsidR="00F507C5" w:rsidRDefault="00F507C5" w:rsidP="00F507C5">
      <w:pPr>
        <w:pStyle w:val="Heading2"/>
      </w:pPr>
      <w:r>
        <w:lastRenderedPageBreak/>
        <w:t xml:space="preserve">Screenshot 1: </w:t>
      </w:r>
      <w:r w:rsidRPr="00D173AB">
        <w:rPr>
          <w:bCs/>
        </w:rPr>
        <w:t>Completed HTML Code</w:t>
      </w:r>
    </w:p>
    <w:p w14:paraId="7CFA21D8" w14:textId="30836B99" w:rsidR="00F507C5" w:rsidRDefault="00A03AB0" w:rsidP="00F507C5">
      <w:r w:rsidRPr="00A03AB0">
        <w:drawing>
          <wp:inline distT="0" distB="0" distL="0" distR="0" wp14:anchorId="3CC38CB9" wp14:editId="5518B214">
            <wp:extent cx="5852160" cy="4990465"/>
            <wp:effectExtent l="0" t="0" r="0" b="635"/>
            <wp:docPr id="9346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61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77A5" w14:textId="5400A588" w:rsidR="00A03AB0" w:rsidRDefault="00925D4B" w:rsidP="00F507C5">
      <w:r w:rsidRPr="00925D4B">
        <w:lastRenderedPageBreak/>
        <w:drawing>
          <wp:inline distT="0" distB="0" distL="0" distR="0" wp14:anchorId="37DB33E4" wp14:editId="1AE432F6">
            <wp:extent cx="5852160" cy="6536690"/>
            <wp:effectExtent l="0" t="0" r="635" b="7620"/>
            <wp:docPr id="137836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9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FD1A" w14:textId="5AB0E08A" w:rsidR="00925D4B" w:rsidRDefault="00A7141F" w:rsidP="00F507C5">
      <w:r w:rsidRPr="00A7141F">
        <w:lastRenderedPageBreak/>
        <w:drawing>
          <wp:inline distT="0" distB="0" distL="0" distR="0" wp14:anchorId="4EA2F54F" wp14:editId="07E5D79E">
            <wp:extent cx="5852160" cy="6827520"/>
            <wp:effectExtent l="0" t="0" r="0" b="0"/>
            <wp:docPr id="1021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2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E88D" w14:textId="5DA68AD8" w:rsidR="00A7141F" w:rsidRDefault="00A7141F" w:rsidP="00F507C5">
      <w:r w:rsidRPr="00A7141F">
        <w:lastRenderedPageBreak/>
        <w:drawing>
          <wp:inline distT="0" distB="0" distL="0" distR="0" wp14:anchorId="59296CE4" wp14:editId="5AB964F0">
            <wp:extent cx="5852160" cy="6533515"/>
            <wp:effectExtent l="0" t="0" r="0" b="635"/>
            <wp:docPr id="9478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50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259D" w14:textId="3B5E6222" w:rsidR="004F1C97" w:rsidRDefault="004F1C97" w:rsidP="00F507C5">
      <w:r w:rsidRPr="004F1C97">
        <w:lastRenderedPageBreak/>
        <w:drawing>
          <wp:inline distT="0" distB="0" distL="0" distR="0" wp14:anchorId="2EE77989" wp14:editId="253B72E1">
            <wp:extent cx="5852160" cy="6804660"/>
            <wp:effectExtent l="0" t="0" r="0" b="0"/>
            <wp:docPr id="12501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63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71F1" w14:textId="0DB18368" w:rsidR="00782913" w:rsidRDefault="00782913" w:rsidP="00F507C5">
      <w:r w:rsidRPr="00782913">
        <w:lastRenderedPageBreak/>
        <w:drawing>
          <wp:inline distT="0" distB="0" distL="0" distR="0" wp14:anchorId="6E0AF4EF" wp14:editId="356371F5">
            <wp:extent cx="5535295" cy="8229600"/>
            <wp:effectExtent l="0" t="0" r="8255" b="0"/>
            <wp:docPr id="65248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80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5468" w14:textId="77777777" w:rsidR="00F507C5" w:rsidRPr="00FA12D2" w:rsidRDefault="00F507C5" w:rsidP="00F507C5"/>
    <w:p w14:paraId="1F3FD3DA" w14:textId="24DCBF17" w:rsidR="00F507C5" w:rsidRPr="00C556FC" w:rsidRDefault="00F507C5" w:rsidP="00F507C5">
      <w:pPr>
        <w:pStyle w:val="Heading2"/>
      </w:pPr>
      <w:r w:rsidRPr="00C556FC">
        <w:lastRenderedPageBreak/>
        <w:t xml:space="preserve">Screenshot 2 - Completed CSS </w:t>
      </w:r>
      <w:r w:rsidR="004A6BFD">
        <w:t xml:space="preserve">Layout </w:t>
      </w:r>
      <w:r w:rsidRPr="00C556FC">
        <w:t>Code</w:t>
      </w:r>
    </w:p>
    <w:p w14:paraId="4FE8D612" w14:textId="1D9D3A8C" w:rsidR="00F507C5" w:rsidRDefault="00792121" w:rsidP="00F507C5">
      <w:pPr>
        <w:rPr>
          <w:i/>
        </w:rPr>
      </w:pPr>
      <w:r w:rsidRPr="00792121">
        <w:rPr>
          <w:i/>
        </w:rPr>
        <w:drawing>
          <wp:inline distT="0" distB="0" distL="0" distR="0" wp14:anchorId="33DBE174" wp14:editId="44ADD542">
            <wp:extent cx="5138271" cy="7468819"/>
            <wp:effectExtent l="0" t="0" r="5715" b="0"/>
            <wp:docPr id="27738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3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796" cy="74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5FCF" w14:textId="22E37B79" w:rsidR="00F507C5" w:rsidRDefault="00C66AB6" w:rsidP="00F507C5">
      <w:pPr>
        <w:rPr>
          <w:i/>
        </w:rPr>
      </w:pPr>
      <w:r w:rsidRPr="00C66AB6">
        <w:rPr>
          <w:i/>
        </w:rPr>
        <w:lastRenderedPageBreak/>
        <w:drawing>
          <wp:inline distT="0" distB="0" distL="0" distR="0" wp14:anchorId="0C04984B" wp14:editId="2B21AFB0">
            <wp:extent cx="4343576" cy="2779776"/>
            <wp:effectExtent l="0" t="0" r="0" b="1905"/>
            <wp:docPr id="18482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0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8768" cy="280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EA3" w14:textId="2C09B1A7" w:rsidR="00C66AB6" w:rsidRDefault="00106B11" w:rsidP="00F507C5">
      <w:pPr>
        <w:rPr>
          <w:i/>
        </w:rPr>
      </w:pPr>
      <w:r w:rsidRPr="00106B11">
        <w:rPr>
          <w:i/>
        </w:rPr>
        <w:drawing>
          <wp:inline distT="0" distB="0" distL="0" distR="0" wp14:anchorId="0AF121D2" wp14:editId="27813188">
            <wp:extent cx="4428134" cy="4981651"/>
            <wp:effectExtent l="0" t="0" r="0" b="0"/>
            <wp:docPr id="17259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2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3756" cy="49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0BE" w14:textId="51775692" w:rsidR="00106B11" w:rsidRDefault="00D71196" w:rsidP="00F507C5">
      <w:pPr>
        <w:rPr>
          <w:i/>
        </w:rPr>
      </w:pPr>
      <w:r w:rsidRPr="00D71196">
        <w:rPr>
          <w:i/>
        </w:rPr>
        <w:lastRenderedPageBreak/>
        <w:drawing>
          <wp:inline distT="0" distB="0" distL="0" distR="0" wp14:anchorId="6A40FA26" wp14:editId="0B000AB8">
            <wp:extent cx="5852160" cy="5038725"/>
            <wp:effectExtent l="0" t="0" r="0" b="9525"/>
            <wp:docPr id="9706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3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828F" w14:textId="7649647D" w:rsidR="00D71196" w:rsidRDefault="00D71196">
      <w:pPr>
        <w:spacing w:before="0" w:after="0"/>
        <w:rPr>
          <w:i/>
        </w:rPr>
      </w:pPr>
      <w:r>
        <w:rPr>
          <w:i/>
        </w:rPr>
        <w:br w:type="page"/>
      </w:r>
    </w:p>
    <w:p w14:paraId="78A1069E" w14:textId="77777777" w:rsidR="00D71196" w:rsidRDefault="00D71196" w:rsidP="00F507C5">
      <w:pPr>
        <w:rPr>
          <w:i/>
        </w:rPr>
      </w:pPr>
    </w:p>
    <w:p w14:paraId="0F8D57ED" w14:textId="441D0BEC" w:rsidR="00F507C5" w:rsidRDefault="00F507C5" w:rsidP="00F507C5">
      <w:pPr>
        <w:pStyle w:val="Heading2"/>
      </w:pPr>
      <w:r w:rsidRPr="00C556FC">
        <w:t xml:space="preserve">Screenshot </w:t>
      </w:r>
      <w:r>
        <w:t>3</w:t>
      </w:r>
      <w:r w:rsidRPr="00C556FC">
        <w:t xml:space="preserve"> </w:t>
      </w:r>
      <w:r w:rsidR="004A6BFD">
        <w:t>–</w:t>
      </w:r>
      <w:r w:rsidRPr="00C556FC">
        <w:t xml:space="preserve"> </w:t>
      </w:r>
      <w:r w:rsidR="004A6BFD">
        <w:t>Completed Media Query Code</w:t>
      </w:r>
    </w:p>
    <w:p w14:paraId="453BF162" w14:textId="1B7EACB1" w:rsidR="004A6BFD" w:rsidRDefault="00A25899" w:rsidP="004A6BFD">
      <w:r w:rsidRPr="00A25899">
        <w:drawing>
          <wp:inline distT="0" distB="0" distL="0" distR="0" wp14:anchorId="65B3C13D" wp14:editId="57995EEB">
            <wp:extent cx="5852160" cy="5038725"/>
            <wp:effectExtent l="0" t="0" r="0" b="9525"/>
            <wp:docPr id="210649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9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D8F7" w14:textId="602455A5" w:rsidR="00A25899" w:rsidRDefault="00A25899">
      <w:pPr>
        <w:spacing w:before="0" w:after="0"/>
      </w:pPr>
      <w:r>
        <w:br w:type="page"/>
      </w:r>
    </w:p>
    <w:p w14:paraId="6CF67394" w14:textId="77777777" w:rsidR="00A25899" w:rsidRPr="004A6BFD" w:rsidRDefault="00A25899" w:rsidP="004A6BFD"/>
    <w:p w14:paraId="57DFD8D0" w14:textId="7561FA83" w:rsidR="00730160" w:rsidRDefault="00F429AE" w:rsidP="00730160">
      <w:pPr>
        <w:pStyle w:val="Heading1"/>
      </w:pPr>
      <w:r>
        <w:t>Rendered Web Page Evidence</w:t>
      </w:r>
    </w:p>
    <w:p w14:paraId="0A6A6374" w14:textId="77777777" w:rsidR="00A42B46" w:rsidRPr="00A42B46" w:rsidRDefault="00A42B46" w:rsidP="00A42B46">
      <w:r w:rsidRPr="00A42B46">
        <w:t>Insert screenshots of the completed web page as it appears in your browser. Include evidence that the page adjusts for mobile, tablet, and desktop screen sizes.</w:t>
      </w:r>
    </w:p>
    <w:p w14:paraId="7DCE1375" w14:textId="360C680D" w:rsidR="008E5240" w:rsidRDefault="008E5240" w:rsidP="008E5240">
      <w:pPr>
        <w:pStyle w:val="Heading2"/>
      </w:pPr>
      <w:r>
        <w:t xml:space="preserve">Screenshot </w:t>
      </w:r>
      <w:r w:rsidR="00A42B46">
        <w:t>4</w:t>
      </w:r>
      <w:r>
        <w:t xml:space="preserve">: </w:t>
      </w:r>
      <w:r w:rsidR="00D527A3" w:rsidRPr="00D527A3">
        <w:t>Mobile/Narrow Layout</w:t>
      </w:r>
    </w:p>
    <w:p w14:paraId="4DFC585C" w14:textId="47929B00" w:rsidR="00461D27" w:rsidRPr="00461D27" w:rsidRDefault="00461D27" w:rsidP="00461D27">
      <w:r w:rsidRPr="00461D27">
        <w:drawing>
          <wp:inline distT="0" distB="0" distL="0" distR="0" wp14:anchorId="5E513BB8" wp14:editId="3F9A68AA">
            <wp:extent cx="4514069" cy="6452006"/>
            <wp:effectExtent l="0" t="0" r="1270" b="6350"/>
            <wp:docPr id="14444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8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326" cy="648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F97F" w14:textId="14A9ECE4" w:rsidR="00C556FC" w:rsidRPr="00C556FC" w:rsidRDefault="00C556FC" w:rsidP="00C556FC">
      <w:pPr>
        <w:pStyle w:val="Heading2"/>
      </w:pPr>
      <w:r w:rsidRPr="00C556FC">
        <w:lastRenderedPageBreak/>
        <w:t xml:space="preserve">Screenshot </w:t>
      </w:r>
      <w:r w:rsidR="00D527A3">
        <w:t>5</w:t>
      </w:r>
      <w:r w:rsidRPr="00C556FC">
        <w:t xml:space="preserve"> </w:t>
      </w:r>
      <w:r w:rsidR="00D527A3">
        <w:t>–</w:t>
      </w:r>
      <w:r w:rsidRPr="00C556FC">
        <w:t xml:space="preserve"> </w:t>
      </w:r>
      <w:r w:rsidR="00D527A3">
        <w:t>Tablet Layout</w:t>
      </w:r>
    </w:p>
    <w:p w14:paraId="24E846CA" w14:textId="3B2D7724" w:rsidR="0087687E" w:rsidRDefault="00F42CB6" w:rsidP="0087687E">
      <w:pPr>
        <w:rPr>
          <w:i/>
        </w:rPr>
      </w:pPr>
      <w:r w:rsidRPr="00F42CB6">
        <w:rPr>
          <w:i/>
        </w:rPr>
        <w:drawing>
          <wp:inline distT="0" distB="0" distL="0" distR="0" wp14:anchorId="5A407652" wp14:editId="12AC3607">
            <wp:extent cx="4457084" cy="7495953"/>
            <wp:effectExtent l="0" t="0" r="635" b="0"/>
            <wp:docPr id="8877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09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2647" cy="75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D394" w14:textId="77777777" w:rsidR="00FA12D2" w:rsidRDefault="00FA12D2" w:rsidP="0087687E">
      <w:pPr>
        <w:rPr>
          <w:i/>
        </w:rPr>
      </w:pPr>
    </w:p>
    <w:p w14:paraId="6260970C" w14:textId="59EED930" w:rsidR="00C256F7" w:rsidRPr="00C556FC" w:rsidRDefault="00C256F7" w:rsidP="00C256F7">
      <w:pPr>
        <w:pStyle w:val="Heading2"/>
      </w:pPr>
      <w:r w:rsidRPr="00C556FC">
        <w:t xml:space="preserve">Screenshot </w:t>
      </w:r>
      <w:r w:rsidR="00D527A3">
        <w:t>6</w:t>
      </w:r>
      <w:r w:rsidRPr="00C556FC">
        <w:t xml:space="preserve"> </w:t>
      </w:r>
      <w:r w:rsidR="00D527A3">
        <w:t>–</w:t>
      </w:r>
      <w:r w:rsidRPr="00C556FC">
        <w:t xml:space="preserve"> </w:t>
      </w:r>
      <w:r w:rsidR="00D527A3">
        <w:t>Desktop/Wide Layout</w:t>
      </w:r>
    </w:p>
    <w:p w14:paraId="7DF073AB" w14:textId="781BE22D" w:rsidR="0087687E" w:rsidRDefault="00563682" w:rsidP="0087687E">
      <w:r w:rsidRPr="00563682">
        <w:drawing>
          <wp:inline distT="0" distB="0" distL="0" distR="0" wp14:anchorId="60C0DB78" wp14:editId="2097DBA2">
            <wp:extent cx="5852160" cy="3290570"/>
            <wp:effectExtent l="0" t="0" r="0" b="5080"/>
            <wp:docPr id="35299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5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BDF6" w14:textId="77777777" w:rsidR="005C16BD" w:rsidRDefault="005C16BD" w:rsidP="0087687E"/>
    <w:p w14:paraId="0C92617C" w14:textId="48153EA6" w:rsidR="0087687E" w:rsidRDefault="005C16BD" w:rsidP="0087687E">
      <w:pPr>
        <w:pStyle w:val="Heading1"/>
      </w:pPr>
      <w:r>
        <w:t>Reflection</w:t>
      </w:r>
    </w:p>
    <w:p w14:paraId="61DC60AC" w14:textId="77777777" w:rsidR="008B0641" w:rsidRPr="00FC2750" w:rsidRDefault="008B0641" w:rsidP="008B0641">
      <w:pPr>
        <w:rPr>
          <w:iCs/>
        </w:rPr>
      </w:pPr>
      <w:r w:rsidRPr="00FC2750">
        <w:rPr>
          <w:iCs/>
        </w:rPr>
        <w:t>Answer the reflection questions below in complete sentences.</w:t>
      </w:r>
    </w:p>
    <w:p w14:paraId="56A900B1" w14:textId="34FC683B" w:rsidR="009C5BD2" w:rsidRDefault="008B0641" w:rsidP="49FCD4A3">
      <w:pPr>
        <w:rPr>
          <w:iCs/>
        </w:rPr>
      </w:pPr>
      <w:r w:rsidRPr="00FC2750">
        <w:rPr>
          <w:iCs/>
        </w:rPr>
        <w:t>1. What was the most challenging part of making the recipe page responsive?</w:t>
      </w:r>
    </w:p>
    <w:p w14:paraId="2109BC6F" w14:textId="31888D40" w:rsidR="009C5BD2" w:rsidRPr="009C5BD2" w:rsidRDefault="009C5BD2" w:rsidP="009C5BD2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What I found most challenging was getting the page to respond to the media queries. I tried to make a separate</w:t>
      </w:r>
      <w:r w:rsidR="003F28A8">
        <w:rPr>
          <w:iCs/>
        </w:rPr>
        <w:t xml:space="preserve"> contain that would apply to the whole </w:t>
      </w:r>
      <w:r w:rsidR="007F2FF4">
        <w:rPr>
          <w:iCs/>
        </w:rPr>
        <w:t>page and just couldn’t understand why it wasn’t working. I stared at the code until my vision blurred</w:t>
      </w:r>
      <w:r w:rsidR="00871575">
        <w:rPr>
          <w:iCs/>
        </w:rPr>
        <w:t xml:space="preserve"> before I gave up. This morning I had the bright idea to remove that extra container </w:t>
      </w:r>
      <w:r w:rsidR="003367AD">
        <w:rPr>
          <w:iCs/>
        </w:rPr>
        <w:t xml:space="preserve">and like magic, everything was fine. </w:t>
      </w:r>
    </w:p>
    <w:p w14:paraId="318F96B9" w14:textId="77777777" w:rsidR="00792968" w:rsidRPr="00FC2750" w:rsidRDefault="00792968" w:rsidP="00792968">
      <w:pPr>
        <w:rPr>
          <w:iCs/>
        </w:rPr>
      </w:pPr>
      <w:r w:rsidRPr="00FC2750">
        <w:rPr>
          <w:iCs/>
        </w:rPr>
        <w:t>2. How did Flexbox or CSS Grid help organize the recipe content?</w:t>
      </w:r>
    </w:p>
    <w:p w14:paraId="1CBC71D2" w14:textId="372FED0F" w:rsidR="00792968" w:rsidRPr="003367AD" w:rsidRDefault="001D134A" w:rsidP="003367AD">
      <w:pPr>
        <w:pStyle w:val="ListParagraph"/>
        <w:numPr>
          <w:ilvl w:val="0"/>
          <w:numId w:val="32"/>
        </w:numPr>
        <w:rPr>
          <w:iCs/>
        </w:rPr>
      </w:pPr>
      <w:r>
        <w:rPr>
          <w:iCs/>
        </w:rPr>
        <w:t>CSS helped organize the content by keeping each card aligned with the one above and below</w:t>
      </w:r>
      <w:r w:rsidR="00EE629B">
        <w:rPr>
          <w:iCs/>
        </w:rPr>
        <w:t xml:space="preserve"> depending on the size of the screen.</w:t>
      </w:r>
    </w:p>
    <w:p w14:paraId="24A2CA16" w14:textId="77777777" w:rsidR="00FC2750" w:rsidRPr="00FC2750" w:rsidRDefault="00FC2750" w:rsidP="00FC2750">
      <w:pPr>
        <w:rPr>
          <w:iCs/>
        </w:rPr>
      </w:pPr>
      <w:r w:rsidRPr="00FC2750">
        <w:rPr>
          <w:iCs/>
        </w:rPr>
        <w:t>3. What would you improve about the page if you had more time?</w:t>
      </w:r>
    </w:p>
    <w:p w14:paraId="7BADDBDF" w14:textId="4EAADBBC" w:rsidR="00FC2750" w:rsidRPr="00EE629B" w:rsidRDefault="008C3CF3" w:rsidP="00EE629B">
      <w:pPr>
        <w:pStyle w:val="ListParagraph"/>
        <w:numPr>
          <w:ilvl w:val="0"/>
          <w:numId w:val="32"/>
        </w:numPr>
        <w:rPr>
          <w:b/>
          <w:bCs/>
        </w:rPr>
      </w:pPr>
      <w:r>
        <w:t>I would add color to the heading in each recipe car</w:t>
      </w:r>
      <w:r w:rsidR="001C46AB">
        <w:t xml:space="preserve">ds and add </w:t>
      </w:r>
      <w:r w:rsidR="00521324">
        <w:t>a different color to the ingredient/quantity</w:t>
      </w:r>
      <w:r w:rsidR="002F457F">
        <w:t xml:space="preserve"> element to have visual separation </w:t>
      </w:r>
      <w:r w:rsidR="00413EC0">
        <w:t>from the main background color.</w:t>
      </w:r>
      <w:r w:rsidR="004D53D3">
        <w:t xml:space="preserve"> I’d also</w:t>
      </w:r>
      <w:r w:rsidR="006131FE">
        <w:t xml:space="preserve"> remove &lt;h3&gt;Ingredients&lt;/h3&gt; and </w:t>
      </w:r>
      <w:r w:rsidR="00AD5D81">
        <w:t xml:space="preserve">just </w:t>
      </w:r>
      <w:r w:rsidR="009E495F">
        <w:t>use</w:t>
      </w:r>
      <w:r w:rsidR="00AD5D81">
        <w:t xml:space="preserve"> the “</w:t>
      </w:r>
      <w:r w:rsidR="00AD5D81" w:rsidRPr="00143815">
        <w:rPr>
          <w:i/>
          <w:iCs/>
        </w:rPr>
        <w:t>Name</w:t>
      </w:r>
      <w:r w:rsidR="00AD5D81">
        <w:t xml:space="preserve"> Potion Ingredients”</w:t>
      </w:r>
      <w:r w:rsidR="00143815">
        <w:t xml:space="preserve"> a</w:t>
      </w:r>
      <w:r w:rsidR="009E495F">
        <w:t xml:space="preserve">s the heading instead. Seems redundant </w:t>
      </w:r>
      <w:r w:rsidR="00AF3BAF">
        <w:t>to have both</w:t>
      </w:r>
      <w:r w:rsidR="00551806">
        <w:t>.</w:t>
      </w:r>
    </w:p>
    <w:sectPr w:rsidR="00FC2750" w:rsidRPr="00EE629B" w:rsidSect="00651FB3">
      <w:headerReference w:type="default" r:id="rId23"/>
      <w:footerReference w:type="default" r:id="rId24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4820" w14:textId="77777777" w:rsidR="00022F24" w:rsidRDefault="00022F24" w:rsidP="00560AD0">
      <w:pPr>
        <w:spacing w:before="0" w:after="0"/>
      </w:pPr>
      <w:r>
        <w:separator/>
      </w:r>
    </w:p>
  </w:endnote>
  <w:endnote w:type="continuationSeparator" w:id="0">
    <w:p w14:paraId="5DEDBE6C" w14:textId="77777777" w:rsidR="00022F24" w:rsidRDefault="00022F24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16647" w14:textId="77777777" w:rsidR="00022F24" w:rsidRDefault="00022F24" w:rsidP="00560AD0">
      <w:pPr>
        <w:spacing w:before="0" w:after="0"/>
      </w:pPr>
      <w:r>
        <w:separator/>
      </w:r>
    </w:p>
  </w:footnote>
  <w:footnote w:type="continuationSeparator" w:id="0">
    <w:p w14:paraId="0718BED8" w14:textId="77777777" w:rsidR="00022F24" w:rsidRDefault="00022F24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F7B2D"/>
    <w:multiLevelType w:val="hybridMultilevel"/>
    <w:tmpl w:val="F838008E"/>
    <w:lvl w:ilvl="0" w:tplc="4CC8061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4"/>
  </w:num>
  <w:num w:numId="2" w16cid:durableId="1257177368">
    <w:abstractNumId w:val="14"/>
  </w:num>
  <w:num w:numId="3" w16cid:durableId="994574646">
    <w:abstractNumId w:val="8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7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8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5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5"/>
  </w:num>
  <w:num w:numId="19" w16cid:durableId="738746169">
    <w:abstractNumId w:val="7"/>
  </w:num>
  <w:num w:numId="20" w16cid:durableId="1539049765">
    <w:abstractNumId w:val="10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824203918">
    <w:abstractNumId w:val="6"/>
  </w:num>
  <w:num w:numId="30" w16cid:durableId="1637444208">
    <w:abstractNumId w:val="26"/>
  </w:num>
  <w:num w:numId="31" w16cid:durableId="615218059">
    <w:abstractNumId w:val="23"/>
  </w:num>
  <w:num w:numId="32" w16cid:durableId="1944610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22F24"/>
    <w:rsid w:val="00024777"/>
    <w:rsid w:val="000304EA"/>
    <w:rsid w:val="00032674"/>
    <w:rsid w:val="00045BCE"/>
    <w:rsid w:val="00047377"/>
    <w:rsid w:val="00054D8E"/>
    <w:rsid w:val="000A72B5"/>
    <w:rsid w:val="000B5EB8"/>
    <w:rsid w:val="000D75EC"/>
    <w:rsid w:val="000F572F"/>
    <w:rsid w:val="00106B11"/>
    <w:rsid w:val="001149C8"/>
    <w:rsid w:val="0012287D"/>
    <w:rsid w:val="00123F0E"/>
    <w:rsid w:val="00130BE9"/>
    <w:rsid w:val="00134B18"/>
    <w:rsid w:val="00134E60"/>
    <w:rsid w:val="0014276C"/>
    <w:rsid w:val="00143815"/>
    <w:rsid w:val="00146063"/>
    <w:rsid w:val="00147779"/>
    <w:rsid w:val="001760DE"/>
    <w:rsid w:val="001C46AB"/>
    <w:rsid w:val="001D134A"/>
    <w:rsid w:val="001E118C"/>
    <w:rsid w:val="001F387C"/>
    <w:rsid w:val="001F52A9"/>
    <w:rsid w:val="00221EB3"/>
    <w:rsid w:val="00223620"/>
    <w:rsid w:val="00226EB4"/>
    <w:rsid w:val="00227EA7"/>
    <w:rsid w:val="00247276"/>
    <w:rsid w:val="0025002F"/>
    <w:rsid w:val="002566A2"/>
    <w:rsid w:val="0026485F"/>
    <w:rsid w:val="00266C74"/>
    <w:rsid w:val="00276A31"/>
    <w:rsid w:val="00280DB9"/>
    <w:rsid w:val="00285C62"/>
    <w:rsid w:val="002930E1"/>
    <w:rsid w:val="0029580B"/>
    <w:rsid w:val="002A0451"/>
    <w:rsid w:val="002A77BD"/>
    <w:rsid w:val="002D36EE"/>
    <w:rsid w:val="002D695E"/>
    <w:rsid w:val="002E2A2F"/>
    <w:rsid w:val="002F457F"/>
    <w:rsid w:val="003204E6"/>
    <w:rsid w:val="00327E3F"/>
    <w:rsid w:val="003367AD"/>
    <w:rsid w:val="00336AB8"/>
    <w:rsid w:val="00342A95"/>
    <w:rsid w:val="00371DCA"/>
    <w:rsid w:val="00390DB9"/>
    <w:rsid w:val="003A1DB3"/>
    <w:rsid w:val="003B3C7D"/>
    <w:rsid w:val="003C7214"/>
    <w:rsid w:val="003D1BA7"/>
    <w:rsid w:val="003E356D"/>
    <w:rsid w:val="003E5A64"/>
    <w:rsid w:val="003F28A8"/>
    <w:rsid w:val="003F4C11"/>
    <w:rsid w:val="004075B3"/>
    <w:rsid w:val="004128F9"/>
    <w:rsid w:val="00413EC0"/>
    <w:rsid w:val="004147D3"/>
    <w:rsid w:val="00414D51"/>
    <w:rsid w:val="00422F66"/>
    <w:rsid w:val="00424BD6"/>
    <w:rsid w:val="00425C5B"/>
    <w:rsid w:val="00433F65"/>
    <w:rsid w:val="00437C47"/>
    <w:rsid w:val="0046191F"/>
    <w:rsid w:val="00461D27"/>
    <w:rsid w:val="00462CDF"/>
    <w:rsid w:val="00463F69"/>
    <w:rsid w:val="00490289"/>
    <w:rsid w:val="004923F4"/>
    <w:rsid w:val="004A6BFD"/>
    <w:rsid w:val="004B53AB"/>
    <w:rsid w:val="004D53D3"/>
    <w:rsid w:val="004E095C"/>
    <w:rsid w:val="004E6167"/>
    <w:rsid w:val="004E7A88"/>
    <w:rsid w:val="004F1C97"/>
    <w:rsid w:val="004F36C5"/>
    <w:rsid w:val="004F743B"/>
    <w:rsid w:val="00515FE0"/>
    <w:rsid w:val="00521324"/>
    <w:rsid w:val="005343DC"/>
    <w:rsid w:val="00547F2A"/>
    <w:rsid w:val="00551806"/>
    <w:rsid w:val="00560AD0"/>
    <w:rsid w:val="00563682"/>
    <w:rsid w:val="00564363"/>
    <w:rsid w:val="005765E6"/>
    <w:rsid w:val="005776AD"/>
    <w:rsid w:val="00577A17"/>
    <w:rsid w:val="005A1825"/>
    <w:rsid w:val="005A3504"/>
    <w:rsid w:val="005C16BD"/>
    <w:rsid w:val="005D7BDE"/>
    <w:rsid w:val="00606988"/>
    <w:rsid w:val="00610299"/>
    <w:rsid w:val="006131FE"/>
    <w:rsid w:val="006132F2"/>
    <w:rsid w:val="00614040"/>
    <w:rsid w:val="00626D71"/>
    <w:rsid w:val="00652789"/>
    <w:rsid w:val="006558C1"/>
    <w:rsid w:val="006623C9"/>
    <w:rsid w:val="00663D73"/>
    <w:rsid w:val="0066568D"/>
    <w:rsid w:val="00680A2C"/>
    <w:rsid w:val="00682ABC"/>
    <w:rsid w:val="006A5F76"/>
    <w:rsid w:val="006B21D6"/>
    <w:rsid w:val="006B377F"/>
    <w:rsid w:val="006B75C4"/>
    <w:rsid w:val="006C07E5"/>
    <w:rsid w:val="006D7262"/>
    <w:rsid w:val="006F28EA"/>
    <w:rsid w:val="007021FE"/>
    <w:rsid w:val="00715A46"/>
    <w:rsid w:val="00730160"/>
    <w:rsid w:val="00730EA3"/>
    <w:rsid w:val="007424C3"/>
    <w:rsid w:val="007431FA"/>
    <w:rsid w:val="0074517B"/>
    <w:rsid w:val="00750417"/>
    <w:rsid w:val="00755277"/>
    <w:rsid w:val="00782913"/>
    <w:rsid w:val="00792121"/>
    <w:rsid w:val="00792968"/>
    <w:rsid w:val="00793580"/>
    <w:rsid w:val="007A4911"/>
    <w:rsid w:val="007A7165"/>
    <w:rsid w:val="007B46B1"/>
    <w:rsid w:val="007E7F2D"/>
    <w:rsid w:val="007F0DDF"/>
    <w:rsid w:val="007F1D71"/>
    <w:rsid w:val="007F2FF4"/>
    <w:rsid w:val="008216B7"/>
    <w:rsid w:val="00824E0B"/>
    <w:rsid w:val="00866D5F"/>
    <w:rsid w:val="00867C9D"/>
    <w:rsid w:val="00871575"/>
    <w:rsid w:val="0087687E"/>
    <w:rsid w:val="008A7CC9"/>
    <w:rsid w:val="008B0641"/>
    <w:rsid w:val="008B1576"/>
    <w:rsid w:val="008B22A3"/>
    <w:rsid w:val="008B75E2"/>
    <w:rsid w:val="008C2408"/>
    <w:rsid w:val="008C3CF3"/>
    <w:rsid w:val="008C63F3"/>
    <w:rsid w:val="008D5848"/>
    <w:rsid w:val="008E5240"/>
    <w:rsid w:val="00902EAA"/>
    <w:rsid w:val="0090743B"/>
    <w:rsid w:val="00920231"/>
    <w:rsid w:val="00922ACC"/>
    <w:rsid w:val="00922E98"/>
    <w:rsid w:val="00925D4B"/>
    <w:rsid w:val="009324F9"/>
    <w:rsid w:val="00954E3D"/>
    <w:rsid w:val="00956CCD"/>
    <w:rsid w:val="00957AFD"/>
    <w:rsid w:val="00971EDF"/>
    <w:rsid w:val="009778FA"/>
    <w:rsid w:val="00980943"/>
    <w:rsid w:val="009857CA"/>
    <w:rsid w:val="00992792"/>
    <w:rsid w:val="00995A7F"/>
    <w:rsid w:val="009A7B62"/>
    <w:rsid w:val="009C4483"/>
    <w:rsid w:val="009C5BD2"/>
    <w:rsid w:val="009E495F"/>
    <w:rsid w:val="009E6239"/>
    <w:rsid w:val="009F02EB"/>
    <w:rsid w:val="009F25C2"/>
    <w:rsid w:val="00A03AB0"/>
    <w:rsid w:val="00A12BF8"/>
    <w:rsid w:val="00A25899"/>
    <w:rsid w:val="00A30B4F"/>
    <w:rsid w:val="00A4021D"/>
    <w:rsid w:val="00A42B46"/>
    <w:rsid w:val="00A70E40"/>
    <w:rsid w:val="00A7141F"/>
    <w:rsid w:val="00A7670B"/>
    <w:rsid w:val="00A84C7C"/>
    <w:rsid w:val="00A857F8"/>
    <w:rsid w:val="00A8748F"/>
    <w:rsid w:val="00AA1954"/>
    <w:rsid w:val="00AB0FF0"/>
    <w:rsid w:val="00AB1C0D"/>
    <w:rsid w:val="00AC679D"/>
    <w:rsid w:val="00AD3303"/>
    <w:rsid w:val="00AD5D81"/>
    <w:rsid w:val="00AF3BAF"/>
    <w:rsid w:val="00AF5075"/>
    <w:rsid w:val="00B0034C"/>
    <w:rsid w:val="00B06B52"/>
    <w:rsid w:val="00B16437"/>
    <w:rsid w:val="00B176DA"/>
    <w:rsid w:val="00B23428"/>
    <w:rsid w:val="00B332C1"/>
    <w:rsid w:val="00B36D75"/>
    <w:rsid w:val="00B4394C"/>
    <w:rsid w:val="00B7388F"/>
    <w:rsid w:val="00B821CF"/>
    <w:rsid w:val="00BA7274"/>
    <w:rsid w:val="00BD740C"/>
    <w:rsid w:val="00BF2ECB"/>
    <w:rsid w:val="00C07926"/>
    <w:rsid w:val="00C158BC"/>
    <w:rsid w:val="00C256F7"/>
    <w:rsid w:val="00C339B8"/>
    <w:rsid w:val="00C33E56"/>
    <w:rsid w:val="00C34179"/>
    <w:rsid w:val="00C3463C"/>
    <w:rsid w:val="00C52781"/>
    <w:rsid w:val="00C556FC"/>
    <w:rsid w:val="00C57789"/>
    <w:rsid w:val="00C66AB6"/>
    <w:rsid w:val="00CA47B8"/>
    <w:rsid w:val="00CB59E3"/>
    <w:rsid w:val="00CD3C87"/>
    <w:rsid w:val="00CD5704"/>
    <w:rsid w:val="00CE1253"/>
    <w:rsid w:val="00CF60A3"/>
    <w:rsid w:val="00D0604B"/>
    <w:rsid w:val="00D16ED1"/>
    <w:rsid w:val="00D173AB"/>
    <w:rsid w:val="00D17EAB"/>
    <w:rsid w:val="00D303CE"/>
    <w:rsid w:val="00D307AC"/>
    <w:rsid w:val="00D4266E"/>
    <w:rsid w:val="00D527A3"/>
    <w:rsid w:val="00D54F05"/>
    <w:rsid w:val="00D62AF5"/>
    <w:rsid w:val="00D71196"/>
    <w:rsid w:val="00D77227"/>
    <w:rsid w:val="00D961CC"/>
    <w:rsid w:val="00DA5EEE"/>
    <w:rsid w:val="00DE1B89"/>
    <w:rsid w:val="00DE6213"/>
    <w:rsid w:val="00DF5D26"/>
    <w:rsid w:val="00E003BB"/>
    <w:rsid w:val="00E35CFB"/>
    <w:rsid w:val="00E35FC1"/>
    <w:rsid w:val="00E573F3"/>
    <w:rsid w:val="00E67266"/>
    <w:rsid w:val="00E726E8"/>
    <w:rsid w:val="00E73931"/>
    <w:rsid w:val="00E74AFB"/>
    <w:rsid w:val="00EA2254"/>
    <w:rsid w:val="00EB1708"/>
    <w:rsid w:val="00EB4128"/>
    <w:rsid w:val="00EE629B"/>
    <w:rsid w:val="00EF7603"/>
    <w:rsid w:val="00F03AFB"/>
    <w:rsid w:val="00F20D2B"/>
    <w:rsid w:val="00F22AE6"/>
    <w:rsid w:val="00F429AE"/>
    <w:rsid w:val="00F42CB6"/>
    <w:rsid w:val="00F507C5"/>
    <w:rsid w:val="00F7174C"/>
    <w:rsid w:val="00F732B2"/>
    <w:rsid w:val="00F749E4"/>
    <w:rsid w:val="00F77E9D"/>
    <w:rsid w:val="00F86918"/>
    <w:rsid w:val="00FA12D2"/>
    <w:rsid w:val="00FA5ADB"/>
    <w:rsid w:val="00FA5DC2"/>
    <w:rsid w:val="00FB2275"/>
    <w:rsid w:val="00FB7044"/>
    <w:rsid w:val="00FC2750"/>
    <w:rsid w:val="00FD750F"/>
    <w:rsid w:val="00FE3B11"/>
    <w:rsid w:val="08B53469"/>
    <w:rsid w:val="123A4241"/>
    <w:rsid w:val="1AB32268"/>
    <w:rsid w:val="2687AADE"/>
    <w:rsid w:val="26BA35C6"/>
    <w:rsid w:val="36E0E3FC"/>
    <w:rsid w:val="3D12F123"/>
    <w:rsid w:val="45977CE7"/>
    <w:rsid w:val="49FCD4A3"/>
    <w:rsid w:val="64E828B3"/>
    <w:rsid w:val="6E79DC38"/>
    <w:rsid w:val="725572F8"/>
    <w:rsid w:val="76952B5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57</TotalTime>
  <Pages>16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Jessica Hussain (Virginia Beach)</cp:lastModifiedBy>
  <cp:revision>87</cp:revision>
  <cp:lastPrinted>2021-03-11T13:09:00Z</cp:lastPrinted>
  <dcterms:created xsi:type="dcterms:W3CDTF">2026-07-13T18:43:00Z</dcterms:created>
  <dcterms:modified xsi:type="dcterms:W3CDTF">2026-10-18T14:42:00Z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